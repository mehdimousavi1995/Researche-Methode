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cs="B Nazanin+ Regular"/>
          <w:color w:val="auto"/>
        </w:rPr>
        <w:alias w:val="Resume Name"/>
        <w:tag w:val="Resume Name"/>
        <w:id w:val="986285798"/>
        <w:placeholder>
          <w:docPart w:val="AED8D3D1B9344CD1B3181F8675BDFE0F"/>
        </w:placeholder>
        <w:docPartList>
          <w:docPartGallery w:val="Quick Parts"/>
          <w:docPartCategory w:val=" Resume Name"/>
        </w:docPartList>
      </w:sdtPr>
      <w:sdtEndPr/>
      <w:sdtContent>
        <w:p w:rsidR="00577748" w:rsidRPr="00940E98" w:rsidRDefault="00BF73E6" w:rsidP="008870C0">
          <w:pPr>
            <w:pStyle w:val="NoSpacing"/>
            <w:rPr>
              <w:rFonts w:cs="B Nazanin+ Regular"/>
              <w:color w:val="46464A" w:themeColor="text2"/>
            </w:rPr>
          </w:pPr>
          <w:r w:rsidRPr="00940E98">
            <w:rPr>
              <w:rFonts w:cs="B Nazanin+ Regular"/>
              <w:noProof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0" allowOverlap="0" wp14:anchorId="4890177D" wp14:editId="5AE1E11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1988820</wp:posOffset>
                        </wp:positionV>
                      </mc:Fallback>
                    </mc:AlternateContent>
                    <wp:extent cx="6400800" cy="0"/>
                    <wp:effectExtent l="0" t="0" r="0" b="19050"/>
                    <wp:wrapNone/>
                    <wp:docPr id="1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6E59BE37" id="Straight Connector 1" o:spid="_x0000_s1026" style="position:absolute;z-index:251659776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" o:allowincell="f" o:allowoverlap="f" strokecolor="#6f6f74 [3204]">
                    <w10:wrap anchorx="margin" anchory="margin"/>
                  </v:line>
                </w:pict>
              </mc:Fallback>
            </mc:AlternateContent>
          </w:r>
          <w:r w:rsidRPr="00940E98">
            <w:rPr>
              <w:rFonts w:cs="B Nazanin+ Regular"/>
              <w:noProof/>
            </w:rPr>
            <mc:AlternateContent>
              <mc:Choice Requires="wps">
                <w:drawing>
                  <wp:anchor distT="0" distB="548640" distL="114300" distR="114300" simplePos="0" relativeHeight="251654656" behindDoc="0" locked="0" layoutInCell="1" allowOverlap="1" wp14:anchorId="2685F30C" wp14:editId="7BC9E13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00800" cy="1303020"/>
                    <wp:effectExtent l="0" t="0" r="0" b="0"/>
                    <wp:wrapTopAndBottom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00800" cy="13030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lt1">
                                    <a:tint val="95000"/>
                                  </a:schemeClr>
                                  <a:schemeClr val="lt1">
                                    <a:shade val="20000"/>
                                  </a:schemeClr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rect w14:anchorId="1B3C2A2A" id="Rectangle 2" o:spid="_x0000_s1026" style="position:absolute;margin-left:0;margin-top:0;width:7in;height:102.6pt;z-index:251654656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" stroked="f" strokeweight="1.5pt">
                    <v:fill r:id="rId12" o:title="" recolor="t" rotate="t" type="tile"/>
                    <v:imagedata recolortarget="white [3057]"/>
                    <w10:wrap type="topAndBottom" anchorx="margin" anchory="margin"/>
                  </v:rect>
                </w:pict>
              </mc:Fallback>
            </mc:AlternateContent>
          </w:r>
          <w:r w:rsidRPr="00940E98">
            <w:rPr>
              <w:rFonts w:cs="B Nazanin+ Regular"/>
              <w:noProof/>
            </w:rPr>
            <mc:AlternateContent>
              <mc:Choice Requires="wps">
                <w:drawing>
                  <wp:anchor distT="0" distB="274320" distL="457200" distR="457200" simplePos="0" relativeHeight="251664896" behindDoc="0" locked="0" layoutInCell="1" allowOverlap="1" wp14:anchorId="0AD1A3E5" wp14:editId="2789429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1727835</wp:posOffset>
                        </wp:positionV>
                      </mc:Fallback>
                    </mc:AlternateContent>
                    <wp:extent cx="2729865" cy="541020"/>
                    <wp:effectExtent l="19050" t="19050" r="23495" b="19685"/>
                    <wp:wrapTopAndBottom/>
                    <wp:docPr id="3" name="Rectangle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577748" w:rsidRPr="008870C0" w:rsidRDefault="00BF73E6" w:rsidP="008870C0">
                                <w:pPr>
                                  <w:pStyle w:val="PersonalName"/>
                                  <w:rPr>
                                    <w:color w:val="FF0000"/>
                                  </w:rPr>
                                </w:pPr>
                                <w:sdt>
                                  <w:sdtPr>
                                    <w:rPr>
                                      <w:rFonts w:cs="B Nazanin+ Black"/>
                                    </w:rPr>
                                    <w:alias w:val="Author"/>
                                    <w:id w:val="-1393803623"/>
                                    <w:placeholder>
                                      <w:docPart w:val="61B097413D794FDC8E767381EDE5ED8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870C0" w:rsidRPr="00B11853">
                                      <w:rPr>
                                        <w:rFonts w:cs="B Nazanin+ Black" w:hint="cs"/>
                                        <w:rtl/>
                                        <w:lang w:bidi="fa-IR"/>
                                      </w:rPr>
                                      <w:t>سید محمد مهدی موسوی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vert="horz" wrap="non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D1A3E5" id="Rectangle 3" o:spid="_x0000_s1026" style="position:absolute;left:0;text-align:left;margin-left:0;margin-top:0;width:214.95pt;height:42.6pt;z-index:251664896;visibility:visible;mso-wrap-style:none;mso-width-percent:0;mso-height-percent: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" fillcolor="black [3213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:rsidR="00577748" w:rsidRPr="008870C0" w:rsidRDefault="00BF73E6" w:rsidP="008870C0">
                          <w:pPr>
                            <w:pStyle w:val="PersonalName"/>
                            <w:rPr>
                              <w:color w:val="FF0000"/>
                            </w:rPr>
                          </w:pPr>
                          <w:sdt>
                            <w:sdtPr>
                              <w:rPr>
                                <w:rFonts w:cs="B Nazanin+ Black"/>
                              </w:rPr>
                              <w:alias w:val="Author"/>
                              <w:id w:val="-1393803623"/>
                              <w:placeholder>
                                <w:docPart w:val="61B097413D794FDC8E767381EDE5ED84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870C0" w:rsidRPr="00B11853">
                                <w:rPr>
                                  <w:rFonts w:cs="B Nazanin+ Black" w:hint="cs"/>
                                  <w:rtl/>
                                  <w:lang w:bidi="fa-IR"/>
                                </w:rPr>
                                <w:t>سید محمد مهدی موسوی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sdt>
            <w:sdtPr>
              <w:rPr>
                <w:rFonts w:cs="B Nazanin+ Regular"/>
                <w:color w:val="46464A" w:themeColor="text2"/>
              </w:rPr>
              <w:alias w:val="E-mail Address"/>
              <w:id w:val="169154114"/>
              <w:placeholder>
                <w:docPart w:val="6A0EE4C6346D473C836AFDF42A8A4ACE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r w:rsidR="008870C0" w:rsidRPr="00940E98">
                <w:rPr>
                  <w:rFonts w:cs="B Nazanin+ Regular"/>
                  <w:color w:val="46464A" w:themeColor="text2"/>
                </w:rPr>
                <w:t>Mehdi.mousavi1995@gmail.com</w:t>
              </w:r>
            </w:sdtContent>
          </w:sdt>
          <w:r w:rsidRPr="00940E98">
            <w:rPr>
              <w:rFonts w:cs="B Nazanin+ Regular"/>
              <w:color w:val="46464A" w:themeColor="text2"/>
            </w:rPr>
            <w:t xml:space="preserve"> </w:t>
          </w:r>
          <w:r w:rsidRPr="00940E98">
            <w:rPr>
              <w:rFonts w:cs="B Nazanin+ Regular"/>
              <w:color w:val="6F6F74" w:themeColor="accent1"/>
              <w:sz w:val="16"/>
            </w:rPr>
            <w:sym w:font="Wingdings" w:char="F074"/>
          </w:r>
          <w:r w:rsidRPr="00940E98">
            <w:rPr>
              <w:rFonts w:cs="B Nazanin+ Regular"/>
              <w:color w:val="46464A" w:themeColor="text2"/>
            </w:rPr>
            <w:t xml:space="preserve">  </w:t>
          </w:r>
          <w:sdt>
            <w:sdtPr>
              <w:rPr>
                <w:rFonts w:cs="B Nazanin+ Regular"/>
                <w:color w:val="46464A" w:themeColor="text2"/>
              </w:rPr>
              <w:alias w:val="Address"/>
              <w:id w:val="505637697"/>
              <w:placeholder>
                <w:docPart w:val="4BCBE7B34AEC4460808E218EA20473B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r w:rsidR="008870C0" w:rsidRPr="00940E98">
                <w:rPr>
                  <w:rFonts w:cs="B Nazanin+ Regular" w:hint="cs"/>
                  <w:color w:val="46464A" w:themeColor="text2"/>
                  <w:rtl/>
                  <w:lang w:bidi="fa-IR"/>
                </w:rPr>
                <w:t xml:space="preserve">تهران ، خیابان ولیعصر ، دانشگاه صنعتی امیر کبیر </w:t>
              </w:r>
            </w:sdtContent>
          </w:sdt>
          <w:r w:rsidRPr="00940E98">
            <w:rPr>
              <w:rFonts w:cs="B Nazanin+ Regular"/>
              <w:color w:val="6F6F74" w:themeColor="accent1"/>
              <w:sz w:val="16"/>
            </w:rPr>
            <w:sym w:font="Wingdings" w:char="F074"/>
          </w:r>
          <w:r w:rsidRPr="00940E98">
            <w:rPr>
              <w:rFonts w:cs="B Nazanin+ Regular"/>
              <w:color w:val="46464A" w:themeColor="text2"/>
            </w:rPr>
            <w:t xml:space="preserve"> </w:t>
          </w:r>
          <w:sdt>
            <w:sdtPr>
              <w:rPr>
                <w:rFonts w:cs="B Nazanin+ Regular"/>
                <w:color w:val="46464A" w:themeColor="text2"/>
              </w:rPr>
              <w:alias w:val="Phone"/>
              <w:id w:val="-298074868"/>
              <w:placeholder>
                <w:docPart w:val="1866C3D9E51E4E838AEE0E69AECBA1EF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r w:rsidR="008870C0" w:rsidRPr="00940E98">
                <w:rPr>
                  <w:rFonts w:cs="B Nazanin+ Regular"/>
                  <w:color w:val="46464A" w:themeColor="text2"/>
                </w:rPr>
                <w:t>+989185155644</w:t>
              </w:r>
            </w:sdtContent>
          </w:sdt>
        </w:p>
        <w:sdt>
          <w:sdtPr>
            <w:rPr>
              <w:rStyle w:val="PlaceholderText"/>
              <w:rFonts w:cs="B Nazanin+ Regular"/>
            </w:rPr>
            <w:id w:val="-467742748"/>
            <w:placeholder>
              <w:docPart w:val="7F8F36012C1F4D18930F7ED4DC53BFDC"/>
            </w:placeholder>
            <w:text/>
          </w:sdtPr>
          <w:sdtEndPr>
            <w:rPr>
              <w:rStyle w:val="PlaceholderText"/>
            </w:rPr>
          </w:sdtEndPr>
          <w:sdtContent>
            <w:p w:rsidR="00577748" w:rsidRPr="00940E98" w:rsidRDefault="008870C0" w:rsidP="008870C0">
              <w:pPr>
                <w:pStyle w:val="NoSpacing"/>
                <w:rPr>
                  <w:rStyle w:val="PlaceholderText"/>
                  <w:rFonts w:cs="B Nazanin+ Regular"/>
                </w:rPr>
              </w:pPr>
              <w:r w:rsidRPr="00940E98">
                <w:rPr>
                  <w:rStyle w:val="PlaceholderText"/>
                  <w:rFonts w:cs="B Nazanin+ Regular"/>
                </w:rPr>
                <w:t>Ceit.aut.ac.ir/~9231053</w:t>
              </w:r>
            </w:p>
          </w:sdtContent>
        </w:sdt>
        <w:p w:rsidR="00577748" w:rsidRPr="00940E98" w:rsidRDefault="00BF73E6">
          <w:pPr>
            <w:rPr>
              <w:rFonts w:cs="B Nazanin+ Regular"/>
            </w:rPr>
          </w:pPr>
        </w:p>
      </w:sdtContent>
    </w:sdt>
    <w:p w:rsidR="00577748" w:rsidRPr="00940E98" w:rsidRDefault="008870C0" w:rsidP="008870C0">
      <w:pPr>
        <w:pStyle w:val="SectionHeading"/>
        <w:jc w:val="right"/>
        <w:rPr>
          <w:rFonts w:cs="B Nazanin+ Regular" w:hint="cs"/>
          <w:b/>
          <w:bCs/>
          <w:color w:val="343437" w:themeColor="text2" w:themeShade="BF"/>
          <w:sz w:val="36"/>
          <w:szCs w:val="36"/>
          <w:rtl/>
          <w:lang w:bidi="fa-IR"/>
        </w:rPr>
      </w:pPr>
      <w:r w:rsidRPr="00940E98">
        <w:rPr>
          <w:rFonts w:cs="B Nazanin+ Regular" w:hint="cs"/>
          <w:b/>
          <w:bCs/>
          <w:color w:val="618096" w:themeColor="accent4" w:themeShade="BF"/>
          <w:sz w:val="36"/>
          <w:szCs w:val="36"/>
          <w:rtl/>
          <w:lang w:bidi="fa-IR"/>
        </w:rPr>
        <w:t>اطلاعات شخصی</w:t>
      </w:r>
    </w:p>
    <w:p w:rsidR="00577748" w:rsidRPr="00940E98" w:rsidRDefault="008870C0" w:rsidP="008870C0">
      <w:pPr>
        <w:pStyle w:val="ListParagraph"/>
        <w:numPr>
          <w:ilvl w:val="0"/>
          <w:numId w:val="7"/>
        </w:numPr>
        <w:bidi/>
        <w:jc w:val="left"/>
        <w:rPr>
          <w:rFonts w:cs="B Nazanin+ Regular"/>
          <w:color w:val="000000"/>
          <w:sz w:val="24"/>
          <w:szCs w:val="24"/>
        </w:rPr>
      </w:pPr>
      <w:r w:rsidRPr="00940E98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t>جنسیت :</w:t>
      </w:r>
      <w:r w:rsidRPr="00940E98">
        <w:rPr>
          <w:rFonts w:cs="B Nazanin+ Regular" w:hint="cs"/>
          <w:color w:val="80945B" w:themeColor="accent2" w:themeShade="BF"/>
          <w:sz w:val="24"/>
          <w:szCs w:val="24"/>
          <w:rtl/>
        </w:rPr>
        <w:t xml:space="preserve"> </w:t>
      </w:r>
      <w:r w:rsidRPr="00940E98">
        <w:rPr>
          <w:rFonts w:cs="B Nazanin+ Regular" w:hint="cs"/>
          <w:sz w:val="24"/>
          <w:szCs w:val="24"/>
          <w:rtl/>
        </w:rPr>
        <w:t>مرد</w:t>
      </w:r>
    </w:p>
    <w:p w:rsidR="008870C0" w:rsidRPr="00940E98" w:rsidRDefault="008870C0" w:rsidP="008870C0">
      <w:pPr>
        <w:pStyle w:val="ListParagraph"/>
        <w:numPr>
          <w:ilvl w:val="0"/>
          <w:numId w:val="7"/>
        </w:numPr>
        <w:bidi/>
        <w:jc w:val="left"/>
        <w:rPr>
          <w:rFonts w:cs="B Nazanin+ Regular"/>
          <w:color w:val="000000"/>
          <w:sz w:val="24"/>
          <w:szCs w:val="24"/>
        </w:rPr>
      </w:pPr>
      <w:r w:rsidRPr="00940E98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t>تاریخ تولد :</w:t>
      </w:r>
      <w:r w:rsidRPr="00940E98">
        <w:rPr>
          <w:rFonts w:cs="B Nazanin+ Regular" w:hint="cs"/>
          <w:color w:val="80945B" w:themeColor="accent2" w:themeShade="BF"/>
          <w:sz w:val="24"/>
          <w:szCs w:val="24"/>
          <w:rtl/>
        </w:rPr>
        <w:t xml:space="preserve"> </w:t>
      </w:r>
      <w:r w:rsidRPr="00940E98">
        <w:rPr>
          <w:rFonts w:cs="B Nazanin+ Regular" w:hint="cs"/>
          <w:color w:val="000000"/>
          <w:sz w:val="24"/>
          <w:szCs w:val="24"/>
          <w:rtl/>
        </w:rPr>
        <w:t>26/4/1374</w:t>
      </w:r>
    </w:p>
    <w:p w:rsidR="008870C0" w:rsidRPr="00940E98" w:rsidRDefault="008870C0" w:rsidP="008870C0">
      <w:pPr>
        <w:pStyle w:val="ListParagraph"/>
        <w:numPr>
          <w:ilvl w:val="0"/>
          <w:numId w:val="7"/>
        </w:numPr>
        <w:bidi/>
        <w:jc w:val="left"/>
        <w:rPr>
          <w:rFonts w:cs="B Nazanin+ Regular" w:hint="cs"/>
          <w:color w:val="000000"/>
          <w:sz w:val="24"/>
          <w:szCs w:val="24"/>
        </w:rPr>
      </w:pPr>
      <w:r w:rsidRPr="00940E98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t>ملیت :</w:t>
      </w:r>
      <w:r w:rsidRPr="00940E98">
        <w:rPr>
          <w:rFonts w:cs="B Nazanin+ Regular" w:hint="cs"/>
          <w:color w:val="80945B" w:themeColor="accent2" w:themeShade="BF"/>
          <w:sz w:val="24"/>
          <w:szCs w:val="24"/>
          <w:rtl/>
        </w:rPr>
        <w:t xml:space="preserve"> </w:t>
      </w:r>
      <w:r w:rsidRPr="00940E98">
        <w:rPr>
          <w:rFonts w:cs="B Nazanin+ Regular" w:hint="cs"/>
          <w:color w:val="000000"/>
          <w:sz w:val="24"/>
          <w:szCs w:val="24"/>
          <w:rtl/>
        </w:rPr>
        <w:t xml:space="preserve">ایرانی </w:t>
      </w:r>
    </w:p>
    <w:p w:rsidR="008870C0" w:rsidRPr="00940E98" w:rsidRDefault="008870C0" w:rsidP="008870C0">
      <w:pPr>
        <w:pStyle w:val="ListParagraph"/>
        <w:numPr>
          <w:ilvl w:val="0"/>
          <w:numId w:val="7"/>
        </w:numPr>
        <w:bidi/>
        <w:jc w:val="left"/>
        <w:rPr>
          <w:rFonts w:cs="B Nazanin+ Regular"/>
          <w:color w:val="000000"/>
          <w:sz w:val="24"/>
          <w:szCs w:val="24"/>
        </w:rPr>
      </w:pPr>
      <w:r w:rsidRPr="00940E98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t xml:space="preserve">تأهل </w:t>
      </w:r>
      <w:r w:rsidRPr="00940E98">
        <w:rPr>
          <w:rFonts w:cs="B Nazanin+ Regular" w:hint="cs"/>
          <w:b/>
          <w:bCs/>
          <w:color w:val="000000"/>
          <w:sz w:val="24"/>
          <w:szCs w:val="24"/>
          <w:rtl/>
        </w:rPr>
        <w:t>:</w:t>
      </w:r>
      <w:r w:rsidRPr="00940E98">
        <w:rPr>
          <w:rFonts w:cs="B Nazanin+ Regular" w:hint="cs"/>
          <w:color w:val="000000"/>
          <w:sz w:val="24"/>
          <w:szCs w:val="24"/>
          <w:rtl/>
        </w:rPr>
        <w:t xml:space="preserve"> ایرانی </w:t>
      </w:r>
    </w:p>
    <w:p w:rsidR="00577748" w:rsidRPr="00940E98" w:rsidRDefault="008870C0" w:rsidP="008870C0">
      <w:pPr>
        <w:pStyle w:val="SectionHeading"/>
        <w:bidi/>
        <w:jc w:val="both"/>
        <w:rPr>
          <w:rFonts w:cs="B Nazanin+ Regular"/>
          <w:b/>
          <w:bCs/>
          <w:caps w:val="0"/>
          <w:color w:val="618096" w:themeColor="accent4" w:themeShade="BF"/>
          <w:spacing w:val="0"/>
          <w:sz w:val="36"/>
          <w:szCs w:val="36"/>
          <w:rtl/>
        </w:rPr>
      </w:pPr>
      <w:r w:rsidRPr="00940E98">
        <w:rPr>
          <w:rFonts w:cs="B Nazanin+ Regular" w:hint="cs"/>
          <w:b/>
          <w:bCs/>
          <w:color w:val="618096" w:themeColor="accent4" w:themeShade="BF"/>
          <w:sz w:val="36"/>
          <w:szCs w:val="36"/>
          <w:rtl/>
        </w:rPr>
        <w:t>هدف</w:t>
      </w:r>
    </w:p>
    <w:p w:rsidR="008870C0" w:rsidRPr="00940E98" w:rsidRDefault="008870C0" w:rsidP="008870C0">
      <w:pPr>
        <w:pStyle w:val="ListParagraph"/>
        <w:numPr>
          <w:ilvl w:val="0"/>
          <w:numId w:val="8"/>
        </w:numPr>
        <w:bidi/>
        <w:jc w:val="left"/>
        <w:rPr>
          <w:rFonts w:cs="B Nazanin+ Regular" w:hint="cs"/>
          <w:sz w:val="24"/>
          <w:szCs w:val="24"/>
        </w:rPr>
      </w:pPr>
      <w:r w:rsidRPr="00940E98">
        <w:rPr>
          <w:rFonts w:cs="B Nazanin+ Regular" w:hint="cs"/>
          <w:sz w:val="24"/>
          <w:szCs w:val="24"/>
          <w:rtl/>
        </w:rPr>
        <w:t xml:space="preserve">هوش مصنوعی </w:t>
      </w:r>
    </w:p>
    <w:p w:rsidR="008870C0" w:rsidRPr="00940E98" w:rsidRDefault="008870C0" w:rsidP="008870C0">
      <w:pPr>
        <w:pStyle w:val="ListParagraph"/>
        <w:numPr>
          <w:ilvl w:val="0"/>
          <w:numId w:val="8"/>
        </w:numPr>
        <w:bidi/>
        <w:jc w:val="left"/>
        <w:rPr>
          <w:rFonts w:cs="B Nazanin+ Regular" w:hint="cs"/>
          <w:sz w:val="24"/>
          <w:szCs w:val="24"/>
        </w:rPr>
      </w:pPr>
      <w:r w:rsidRPr="00940E98">
        <w:rPr>
          <w:rFonts w:cs="B Nazanin+ Regular" w:hint="cs"/>
          <w:sz w:val="24"/>
          <w:szCs w:val="24"/>
          <w:rtl/>
        </w:rPr>
        <w:t xml:space="preserve">داده کاوی </w:t>
      </w:r>
    </w:p>
    <w:p w:rsidR="008870C0" w:rsidRPr="00940E98" w:rsidRDefault="008870C0" w:rsidP="008870C0">
      <w:pPr>
        <w:pStyle w:val="ListParagraph"/>
        <w:numPr>
          <w:ilvl w:val="0"/>
          <w:numId w:val="8"/>
        </w:numPr>
        <w:bidi/>
        <w:jc w:val="left"/>
        <w:rPr>
          <w:rFonts w:cs="B Nazanin+ Regular" w:hint="cs"/>
          <w:sz w:val="24"/>
          <w:szCs w:val="24"/>
        </w:rPr>
      </w:pPr>
      <w:r w:rsidRPr="00940E98">
        <w:rPr>
          <w:rFonts w:cs="B Nazanin+ Regular" w:hint="cs"/>
          <w:sz w:val="24"/>
          <w:szCs w:val="24"/>
          <w:rtl/>
        </w:rPr>
        <w:t xml:space="preserve">توسعه ی وب </w:t>
      </w:r>
    </w:p>
    <w:p w:rsidR="008870C0" w:rsidRPr="00940E98" w:rsidRDefault="008870C0" w:rsidP="008870C0">
      <w:pPr>
        <w:pStyle w:val="ListParagraph"/>
        <w:numPr>
          <w:ilvl w:val="0"/>
          <w:numId w:val="8"/>
        </w:numPr>
        <w:bidi/>
        <w:jc w:val="left"/>
        <w:rPr>
          <w:rFonts w:cs="B Nazanin+ Regular"/>
          <w:sz w:val="24"/>
          <w:szCs w:val="24"/>
        </w:rPr>
      </w:pPr>
      <w:r w:rsidRPr="00940E98">
        <w:rPr>
          <w:rFonts w:cs="B Nazanin+ Regular" w:hint="cs"/>
          <w:sz w:val="24"/>
          <w:szCs w:val="24"/>
          <w:rtl/>
        </w:rPr>
        <w:t xml:space="preserve">توسعه ی برنامه های کاربردی برای موبایل </w:t>
      </w:r>
    </w:p>
    <w:p w:rsidR="00577748" w:rsidRPr="00940E98" w:rsidRDefault="008870C0" w:rsidP="008870C0">
      <w:pPr>
        <w:pStyle w:val="SectionHeading"/>
        <w:bidi/>
        <w:jc w:val="left"/>
        <w:rPr>
          <w:rFonts w:cs="B Nazanin+ Regular"/>
          <w:b/>
          <w:bCs/>
          <w:color w:val="343437" w:themeColor="text2" w:themeShade="BF"/>
          <w:sz w:val="36"/>
          <w:szCs w:val="36"/>
          <w:rtl/>
        </w:rPr>
      </w:pPr>
      <w:r w:rsidRPr="00940E98">
        <w:rPr>
          <w:rFonts w:cs="B Nazanin+ Regular" w:hint="cs"/>
          <w:b/>
          <w:bCs/>
          <w:color w:val="618096" w:themeColor="accent4" w:themeShade="BF"/>
          <w:sz w:val="36"/>
          <w:szCs w:val="36"/>
          <w:rtl/>
        </w:rPr>
        <w:t>تحصیلات</w:t>
      </w:r>
      <w:r w:rsidRPr="00940E98">
        <w:rPr>
          <w:rFonts w:cs="B Nazanin+ Regular" w:hint="cs"/>
          <w:b/>
          <w:bCs/>
          <w:color w:val="343437" w:themeColor="text2" w:themeShade="BF"/>
          <w:sz w:val="36"/>
          <w:szCs w:val="36"/>
          <w:rtl/>
        </w:rPr>
        <w:t xml:space="preserve"> </w:t>
      </w:r>
    </w:p>
    <w:p w:rsidR="008870C0" w:rsidRPr="00940E98" w:rsidRDefault="008870C0" w:rsidP="008870C0">
      <w:pPr>
        <w:pStyle w:val="ListParagraph"/>
        <w:numPr>
          <w:ilvl w:val="0"/>
          <w:numId w:val="9"/>
        </w:numPr>
        <w:bidi/>
        <w:jc w:val="left"/>
        <w:rPr>
          <w:rFonts w:cs="B Nazanin+ Regular"/>
          <w:sz w:val="24"/>
          <w:szCs w:val="24"/>
        </w:rPr>
      </w:pPr>
      <w:r w:rsidRPr="00940E98">
        <w:rPr>
          <w:rFonts w:cs="B Nazanin+ Regular" w:hint="cs"/>
          <w:sz w:val="24"/>
          <w:szCs w:val="24"/>
          <w:rtl/>
        </w:rPr>
        <w:t xml:space="preserve">دانشکاه صنعتی امیر کبیر </w:t>
      </w:r>
    </w:p>
    <w:p w:rsidR="008870C0" w:rsidRPr="00940E98" w:rsidRDefault="008870C0" w:rsidP="008870C0">
      <w:pPr>
        <w:pStyle w:val="ListParagraph"/>
        <w:numPr>
          <w:ilvl w:val="0"/>
          <w:numId w:val="9"/>
        </w:numPr>
        <w:bidi/>
        <w:jc w:val="left"/>
        <w:rPr>
          <w:rFonts w:cs="B Nazanin+ Regular" w:hint="cs"/>
        </w:rPr>
      </w:pPr>
      <w:r w:rsidRPr="00940E98">
        <w:rPr>
          <w:rFonts w:cs="B Nazanin+ Regular" w:hint="cs"/>
          <w:sz w:val="24"/>
          <w:szCs w:val="24"/>
          <w:rtl/>
        </w:rPr>
        <w:t>مقط</w:t>
      </w:r>
      <w:r w:rsidR="000039B6">
        <w:rPr>
          <w:rFonts w:cs="B Nazanin+ Regular" w:hint="cs"/>
          <w:sz w:val="24"/>
          <w:szCs w:val="24"/>
          <w:rtl/>
        </w:rPr>
        <w:t xml:space="preserve">ع کارشناسی مهندسی کامپیوتر </w:t>
      </w:r>
      <w:r w:rsidR="000039B6">
        <w:rPr>
          <w:rFonts w:cs="B Nazanin+ Regular" w:hint="cs"/>
          <w:sz w:val="24"/>
          <w:szCs w:val="24"/>
          <w:rtl/>
          <w:lang w:bidi="fa-IR"/>
        </w:rPr>
        <w:t xml:space="preserve">گرایش </w:t>
      </w:r>
      <w:r w:rsidRPr="00940E98">
        <w:rPr>
          <w:rFonts w:cs="B Nazanin+ Regular" w:hint="cs"/>
          <w:sz w:val="24"/>
          <w:szCs w:val="24"/>
          <w:rtl/>
        </w:rPr>
        <w:t>سخت افزار</w:t>
      </w:r>
      <w:r w:rsidRPr="00940E98">
        <w:rPr>
          <w:rFonts w:cs="B Nazanin+ Regular" w:hint="cs"/>
          <w:rtl/>
        </w:rPr>
        <w:t xml:space="preserve"> </w:t>
      </w:r>
    </w:p>
    <w:p w:rsidR="008870C0" w:rsidRPr="00940E98" w:rsidRDefault="008870C0" w:rsidP="008870C0">
      <w:pPr>
        <w:pStyle w:val="ListParagraph"/>
        <w:bidi/>
        <w:ind w:left="360" w:firstLine="0"/>
        <w:jc w:val="left"/>
        <w:rPr>
          <w:rFonts w:cs="B Nazanin+ Regular"/>
        </w:rPr>
      </w:pPr>
    </w:p>
    <w:p w:rsidR="00577748" w:rsidRPr="00940E98" w:rsidRDefault="008870C0" w:rsidP="008870C0">
      <w:pPr>
        <w:pStyle w:val="SectionHeading"/>
        <w:jc w:val="right"/>
        <w:rPr>
          <w:rFonts w:cs="B Nazanin+ Regular"/>
          <w:b/>
          <w:bCs/>
          <w:color w:val="618096" w:themeColor="accent4" w:themeShade="BF"/>
          <w:sz w:val="36"/>
          <w:szCs w:val="36"/>
        </w:rPr>
      </w:pPr>
      <w:r w:rsidRPr="00940E98">
        <w:rPr>
          <w:rFonts w:cs="B Nazanin+ Regular" w:hint="cs"/>
          <w:b/>
          <w:bCs/>
          <w:color w:val="618096" w:themeColor="accent4" w:themeShade="BF"/>
          <w:sz w:val="36"/>
          <w:szCs w:val="36"/>
          <w:rtl/>
        </w:rPr>
        <w:t xml:space="preserve">مهارت ها </w:t>
      </w:r>
    </w:p>
    <w:p w:rsidR="00577748" w:rsidRPr="00940E98" w:rsidRDefault="00B11853" w:rsidP="008870C0">
      <w:pPr>
        <w:pStyle w:val="ListParagraph"/>
        <w:numPr>
          <w:ilvl w:val="0"/>
          <w:numId w:val="10"/>
        </w:numPr>
        <w:bidi/>
        <w:jc w:val="left"/>
        <w:rPr>
          <w:rFonts w:cs="B Nazanin+ Regular" w:hint="cs"/>
          <w:b/>
          <w:bCs/>
          <w:color w:val="80945B" w:themeColor="accent2" w:themeShade="BF"/>
          <w:sz w:val="24"/>
          <w:szCs w:val="24"/>
        </w:rPr>
      </w:pPr>
      <w:r w:rsidRPr="00940E98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t>زبان های برنامه نویسی  :</w:t>
      </w:r>
    </w:p>
    <w:p w:rsidR="00B11853" w:rsidRPr="00940E98" w:rsidRDefault="00B11853" w:rsidP="00B11853">
      <w:pPr>
        <w:pStyle w:val="ListParagraph"/>
        <w:bidi/>
        <w:ind w:left="360" w:firstLine="0"/>
        <w:jc w:val="left"/>
        <w:rPr>
          <w:rFonts w:cs="B Nazanin+ Regular"/>
          <w:sz w:val="24"/>
          <w:szCs w:val="24"/>
          <w:rtl/>
        </w:rPr>
      </w:pPr>
      <w:r w:rsidRPr="00940E98">
        <w:rPr>
          <w:rFonts w:cs="B Nazanin+ Regular" w:hint="cs"/>
          <w:sz w:val="24"/>
          <w:szCs w:val="24"/>
          <w:rtl/>
        </w:rPr>
        <w:t xml:space="preserve">مهارت بالا در جاوا ، سی ، سی پلاس پلاس </w:t>
      </w:r>
    </w:p>
    <w:p w:rsidR="00B11853" w:rsidRDefault="00B11853" w:rsidP="00B11853">
      <w:pPr>
        <w:pStyle w:val="ListParagraph"/>
        <w:bidi/>
        <w:ind w:left="360" w:firstLine="0"/>
        <w:jc w:val="left"/>
        <w:rPr>
          <w:rFonts w:cs="B Nazanin+ Regular"/>
          <w:sz w:val="24"/>
          <w:szCs w:val="24"/>
        </w:rPr>
      </w:pPr>
      <w:r w:rsidRPr="00940E98">
        <w:rPr>
          <w:rFonts w:cs="B Nazanin+ Regular" w:hint="cs"/>
          <w:sz w:val="24"/>
          <w:szCs w:val="24"/>
          <w:rtl/>
        </w:rPr>
        <w:t>آشنایی با زبان سی شارپ</w:t>
      </w:r>
    </w:p>
    <w:p w:rsidR="00940E98" w:rsidRPr="00940E98" w:rsidRDefault="00940E98" w:rsidP="00940E98">
      <w:pPr>
        <w:pStyle w:val="ListParagraph"/>
        <w:bidi/>
        <w:ind w:left="360" w:firstLine="0"/>
        <w:jc w:val="left"/>
        <w:rPr>
          <w:rFonts w:cs="B Nazanin+ Regular" w:hint="cs"/>
          <w:sz w:val="24"/>
          <w:szCs w:val="24"/>
          <w:rtl/>
        </w:rPr>
      </w:pPr>
    </w:p>
    <w:p w:rsidR="00940E98" w:rsidRDefault="00B11853" w:rsidP="00940E98">
      <w:pPr>
        <w:pStyle w:val="ListParagraph"/>
        <w:numPr>
          <w:ilvl w:val="0"/>
          <w:numId w:val="10"/>
        </w:numPr>
        <w:bidi/>
        <w:jc w:val="left"/>
        <w:rPr>
          <w:rFonts w:cs="B Nazanin+ Regular"/>
          <w:b/>
          <w:bCs/>
          <w:color w:val="80945B" w:themeColor="accent2" w:themeShade="BF"/>
          <w:sz w:val="24"/>
          <w:szCs w:val="24"/>
        </w:rPr>
      </w:pPr>
      <w:r w:rsidRPr="00940E98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lastRenderedPageBreak/>
        <w:t>گسترش برنامه های کاربردی برای موبایل :</w:t>
      </w:r>
    </w:p>
    <w:p w:rsidR="00B11853" w:rsidRPr="00940E98" w:rsidRDefault="00B11853" w:rsidP="00940E98">
      <w:pPr>
        <w:pStyle w:val="ListParagraph"/>
        <w:numPr>
          <w:ilvl w:val="0"/>
          <w:numId w:val="10"/>
        </w:numPr>
        <w:bidi/>
        <w:jc w:val="left"/>
        <w:rPr>
          <w:rFonts w:cs="B Nazanin+ Regular"/>
          <w:b/>
          <w:bCs/>
          <w:color w:val="80945B" w:themeColor="accent2" w:themeShade="BF"/>
          <w:sz w:val="24"/>
          <w:szCs w:val="24"/>
          <w:rtl/>
        </w:rPr>
      </w:pPr>
      <w:r w:rsidRPr="00940E98">
        <w:rPr>
          <w:rFonts w:cs="B Nazanin+ Regular" w:hint="cs"/>
          <w:sz w:val="24"/>
          <w:szCs w:val="24"/>
          <w:rtl/>
        </w:rPr>
        <w:t xml:space="preserve">اندروید </w:t>
      </w:r>
    </w:p>
    <w:p w:rsidR="00B11853" w:rsidRPr="000039B6" w:rsidRDefault="00B11853" w:rsidP="00B11853">
      <w:pPr>
        <w:pStyle w:val="ListParagraph"/>
        <w:numPr>
          <w:ilvl w:val="0"/>
          <w:numId w:val="10"/>
        </w:numPr>
        <w:bidi/>
        <w:jc w:val="left"/>
        <w:rPr>
          <w:rFonts w:cs="B Nazanin+ Regular" w:hint="cs"/>
          <w:color w:val="80945B" w:themeColor="accent2" w:themeShade="BF"/>
          <w:sz w:val="24"/>
          <w:szCs w:val="24"/>
        </w:rPr>
      </w:pPr>
      <w:r w:rsidRPr="000039B6">
        <w:rPr>
          <w:rFonts w:cs="B Nazanin+ Regular" w:hint="cs"/>
          <w:color w:val="80945B" w:themeColor="accent2" w:themeShade="BF"/>
          <w:sz w:val="24"/>
          <w:szCs w:val="24"/>
          <w:rtl/>
        </w:rPr>
        <w:t>پایگاه داده ها :</w:t>
      </w:r>
    </w:p>
    <w:p w:rsidR="00B11853" w:rsidRPr="00940E98" w:rsidRDefault="00B11853" w:rsidP="00B11853">
      <w:pPr>
        <w:pStyle w:val="ListParagraph"/>
        <w:bidi/>
        <w:ind w:left="360" w:firstLine="0"/>
        <w:jc w:val="left"/>
        <w:rPr>
          <w:rFonts w:cs="B Nazanin+ Regular"/>
          <w:sz w:val="24"/>
          <w:szCs w:val="24"/>
          <w:rtl/>
        </w:rPr>
      </w:pPr>
      <w:r w:rsidRPr="00940E98">
        <w:rPr>
          <w:rFonts w:cs="B Nazanin+ Regular" w:hint="cs"/>
          <w:sz w:val="24"/>
          <w:szCs w:val="24"/>
          <w:rtl/>
        </w:rPr>
        <w:t xml:space="preserve">مهارت بالا در طراحی پایگاه داده ها </w:t>
      </w:r>
    </w:p>
    <w:p w:rsidR="00B11853" w:rsidRPr="00940E98" w:rsidRDefault="00B11853" w:rsidP="00B11853">
      <w:pPr>
        <w:pStyle w:val="ListParagraph"/>
        <w:numPr>
          <w:ilvl w:val="0"/>
          <w:numId w:val="10"/>
        </w:numPr>
        <w:bidi/>
        <w:jc w:val="left"/>
        <w:rPr>
          <w:rFonts w:cs="B Nazanin+ Regular" w:hint="cs"/>
          <w:b/>
          <w:bCs/>
          <w:color w:val="80945B" w:themeColor="accent2" w:themeShade="BF"/>
          <w:sz w:val="24"/>
          <w:szCs w:val="24"/>
        </w:rPr>
      </w:pPr>
      <w:r w:rsidRPr="00940E98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t>سیستم عامل :</w:t>
      </w:r>
    </w:p>
    <w:p w:rsidR="00B11853" w:rsidRPr="00940E98" w:rsidRDefault="00B11853" w:rsidP="00B11853">
      <w:pPr>
        <w:pStyle w:val="ListParagraph"/>
        <w:bidi/>
        <w:ind w:left="360" w:firstLine="0"/>
        <w:jc w:val="left"/>
        <w:rPr>
          <w:rFonts w:cs="B Nazanin+ Regular"/>
          <w:sz w:val="24"/>
          <w:szCs w:val="24"/>
          <w:rtl/>
        </w:rPr>
      </w:pPr>
      <w:r w:rsidRPr="00940E98">
        <w:rPr>
          <w:rFonts w:cs="B Nazanin+ Regular" w:hint="cs"/>
          <w:sz w:val="24"/>
          <w:szCs w:val="24"/>
          <w:rtl/>
        </w:rPr>
        <w:t xml:space="preserve">ویندوز ، لینوکس </w:t>
      </w:r>
    </w:p>
    <w:p w:rsidR="00B11853" w:rsidRPr="000039B6" w:rsidRDefault="00B11853" w:rsidP="00B11853">
      <w:pPr>
        <w:pStyle w:val="ListParagraph"/>
        <w:numPr>
          <w:ilvl w:val="0"/>
          <w:numId w:val="10"/>
        </w:numPr>
        <w:bidi/>
        <w:jc w:val="left"/>
        <w:rPr>
          <w:rFonts w:cs="B Nazanin+ Regular" w:hint="cs"/>
          <w:b/>
          <w:bCs/>
          <w:color w:val="80945B" w:themeColor="accent2" w:themeShade="BF"/>
          <w:sz w:val="24"/>
          <w:szCs w:val="24"/>
        </w:rPr>
      </w:pPr>
      <w:r w:rsidRPr="000039B6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t>گسترش صفحات وب :</w:t>
      </w:r>
    </w:p>
    <w:p w:rsidR="00B11853" w:rsidRPr="00940E98" w:rsidRDefault="00B11853" w:rsidP="00B11853">
      <w:pPr>
        <w:pStyle w:val="ListParagraph"/>
        <w:bidi/>
        <w:ind w:left="360" w:firstLine="0"/>
        <w:jc w:val="left"/>
        <w:rPr>
          <w:rFonts w:cs="B Nazanin+ Regular"/>
          <w:sz w:val="24"/>
          <w:szCs w:val="24"/>
          <w:rtl/>
        </w:rPr>
      </w:pPr>
      <w:r w:rsidRPr="00940E98">
        <w:rPr>
          <w:rFonts w:cs="B Nazanin+ Regular" w:hint="cs"/>
          <w:sz w:val="24"/>
          <w:szCs w:val="24"/>
          <w:rtl/>
        </w:rPr>
        <w:t xml:space="preserve">اچ تی ام ال ، سی اس اس ، جاوا اسکریپت ، پی اچ پی </w:t>
      </w:r>
    </w:p>
    <w:p w:rsidR="000039B6" w:rsidRPr="000039B6" w:rsidRDefault="00B11853" w:rsidP="00940E98">
      <w:pPr>
        <w:pStyle w:val="ListParagraph"/>
        <w:numPr>
          <w:ilvl w:val="0"/>
          <w:numId w:val="10"/>
        </w:numPr>
        <w:bidi/>
        <w:jc w:val="left"/>
        <w:rPr>
          <w:rFonts w:cs="B Nazanin+ Regular"/>
          <w:color w:val="80945B" w:themeColor="accent2" w:themeShade="BF"/>
          <w:sz w:val="24"/>
          <w:szCs w:val="24"/>
        </w:rPr>
      </w:pPr>
      <w:r w:rsidRPr="000039B6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t>سرعت تایپ :</w:t>
      </w:r>
    </w:p>
    <w:p w:rsidR="00B11853" w:rsidRPr="00940E98" w:rsidRDefault="00B11853" w:rsidP="000039B6">
      <w:pPr>
        <w:pStyle w:val="ListParagraph"/>
        <w:bidi/>
        <w:ind w:left="360" w:firstLine="0"/>
        <w:jc w:val="left"/>
        <w:rPr>
          <w:rFonts w:cs="B Nazanin+ Regular"/>
          <w:sz w:val="24"/>
          <w:szCs w:val="24"/>
          <w:rtl/>
        </w:rPr>
      </w:pPr>
      <w:r w:rsidRPr="000039B6">
        <w:rPr>
          <w:rFonts w:cs="B Nazanin+ Regular" w:hint="cs"/>
          <w:color w:val="80945B" w:themeColor="accent2" w:themeShade="BF"/>
          <w:sz w:val="24"/>
          <w:szCs w:val="24"/>
          <w:rtl/>
        </w:rPr>
        <w:t xml:space="preserve"> </w:t>
      </w:r>
      <w:r w:rsidRPr="00940E98">
        <w:rPr>
          <w:rFonts w:cs="B Nazanin+ Regular" w:hint="cs"/>
          <w:sz w:val="24"/>
          <w:szCs w:val="24"/>
          <w:rtl/>
        </w:rPr>
        <w:t xml:space="preserve">58 کلمه در دقیقه </w:t>
      </w:r>
    </w:p>
    <w:p w:rsidR="00B11853" w:rsidRPr="00940E98" w:rsidRDefault="00B11853" w:rsidP="00B11853">
      <w:pPr>
        <w:pStyle w:val="SectionHeading"/>
        <w:jc w:val="right"/>
        <w:rPr>
          <w:rFonts w:cs="B Nazanin+ Regular"/>
          <w:b/>
          <w:bCs/>
          <w:color w:val="618096" w:themeColor="accent4" w:themeShade="BF"/>
        </w:rPr>
      </w:pPr>
      <w:r w:rsidRPr="00940E98">
        <w:rPr>
          <w:rFonts w:cs="B Nazanin+ Regular" w:hint="cs"/>
          <w:b/>
          <w:bCs/>
          <w:color w:val="618096" w:themeColor="accent4" w:themeShade="BF"/>
          <w:sz w:val="36"/>
          <w:szCs w:val="36"/>
          <w:rtl/>
        </w:rPr>
        <w:t xml:space="preserve">پروژه های اکادمیک </w:t>
      </w:r>
      <w:r w:rsidRPr="00940E98">
        <w:rPr>
          <w:rFonts w:cs="B Nazanin+ Regular" w:hint="cs"/>
          <w:b/>
          <w:bCs/>
          <w:color w:val="618096" w:themeColor="accent4" w:themeShade="BF"/>
          <w:rtl/>
        </w:rPr>
        <w:t>:</w:t>
      </w:r>
    </w:p>
    <w:p w:rsidR="00B11853" w:rsidRPr="00940E98" w:rsidRDefault="00B11853" w:rsidP="00B11853">
      <w:pPr>
        <w:pStyle w:val="ListParagraph"/>
        <w:numPr>
          <w:ilvl w:val="0"/>
          <w:numId w:val="10"/>
        </w:numPr>
        <w:bidi/>
        <w:jc w:val="left"/>
        <w:rPr>
          <w:rFonts w:cs="B Nazanin+ Regular"/>
          <w:b/>
          <w:bCs/>
          <w:color w:val="80945B" w:themeColor="accent2" w:themeShade="BF"/>
          <w:sz w:val="24"/>
          <w:szCs w:val="24"/>
        </w:rPr>
      </w:pPr>
      <w:r w:rsidRPr="00940E98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t>شبکه های کامپیوتری 1</w:t>
      </w:r>
      <w:r w:rsidR="00940E98" w:rsidRPr="00940E98">
        <w:rPr>
          <w:rFonts w:cs="B Nazanin+ Regular"/>
          <w:b/>
          <w:bCs/>
          <w:color w:val="80945B" w:themeColor="accent2" w:themeShade="BF"/>
          <w:sz w:val="24"/>
          <w:szCs w:val="24"/>
        </w:rPr>
        <w:t xml:space="preserve"> :</w:t>
      </w:r>
    </w:p>
    <w:p w:rsidR="00B11853" w:rsidRPr="00940E98" w:rsidRDefault="00B11853" w:rsidP="00B11853">
      <w:pPr>
        <w:pStyle w:val="ListParagraph"/>
        <w:bidi/>
        <w:ind w:left="360" w:firstLine="0"/>
        <w:jc w:val="left"/>
        <w:rPr>
          <w:rFonts w:cs="B Nazanin+ Regular" w:hint="cs"/>
          <w:sz w:val="24"/>
          <w:szCs w:val="24"/>
          <w:rtl/>
        </w:rPr>
      </w:pPr>
      <w:r w:rsidRPr="00940E98">
        <w:rPr>
          <w:rFonts w:cs="B Nazanin+ Regular" w:hint="cs"/>
          <w:sz w:val="24"/>
          <w:szCs w:val="24"/>
          <w:rtl/>
        </w:rPr>
        <w:t>پیاده سازی یک کاربر اف تی پی ، این برنامه به وسیله زبان برنامه نویسی جاوا پیاده سازی شده است .</w:t>
      </w:r>
    </w:p>
    <w:p w:rsidR="00B11853" w:rsidRPr="00940E98" w:rsidRDefault="00B11853" w:rsidP="00B11853">
      <w:pPr>
        <w:pStyle w:val="ListParagraph"/>
        <w:numPr>
          <w:ilvl w:val="0"/>
          <w:numId w:val="10"/>
        </w:numPr>
        <w:bidi/>
        <w:jc w:val="left"/>
        <w:rPr>
          <w:rFonts w:cs="B Nazanin+ Regular" w:hint="cs"/>
          <w:b/>
          <w:bCs/>
          <w:color w:val="80945B" w:themeColor="accent2" w:themeShade="BF"/>
          <w:sz w:val="24"/>
          <w:szCs w:val="24"/>
        </w:rPr>
      </w:pPr>
      <w:r w:rsidRPr="00940E98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t>طراحی الگوریتم ها :</w:t>
      </w:r>
    </w:p>
    <w:p w:rsidR="00B11853" w:rsidRPr="00940E98" w:rsidRDefault="00B11853" w:rsidP="00940E98">
      <w:pPr>
        <w:pStyle w:val="ListParagraph"/>
        <w:bidi/>
        <w:ind w:left="360" w:firstLine="0"/>
        <w:jc w:val="left"/>
        <w:rPr>
          <w:rFonts w:cs="B Nazanin+ Regular"/>
          <w:sz w:val="24"/>
          <w:szCs w:val="24"/>
          <w:rtl/>
          <w:lang w:bidi="fa-IR"/>
        </w:rPr>
      </w:pPr>
      <w:r w:rsidRPr="00940E98">
        <w:rPr>
          <w:rFonts w:cs="B Nazanin+ Regular" w:hint="cs"/>
          <w:sz w:val="24"/>
          <w:szCs w:val="24"/>
          <w:rtl/>
        </w:rPr>
        <w:t xml:space="preserve">پیاده سازی الگوریتم های </w:t>
      </w:r>
      <w:r w:rsidRPr="00940E98">
        <w:rPr>
          <w:rFonts w:cs="B Nazanin+ Regular"/>
          <w:sz w:val="24"/>
          <w:szCs w:val="24"/>
        </w:rPr>
        <w:t>L-tiling Algorithm</w:t>
      </w:r>
      <w:r w:rsidRPr="00940E98">
        <w:rPr>
          <w:rFonts w:cs="B Nazanin+ Regular" w:hint="cs"/>
          <w:sz w:val="24"/>
          <w:szCs w:val="24"/>
          <w:rtl/>
          <w:lang w:bidi="fa-IR"/>
        </w:rPr>
        <w:t xml:space="preserve"> و </w:t>
      </w:r>
      <w:r w:rsidRPr="00940E98">
        <w:rPr>
          <w:rFonts w:cs="B Nazanin+ Regular"/>
          <w:sz w:val="24"/>
          <w:szCs w:val="24"/>
          <w:lang w:bidi="fa-IR"/>
        </w:rPr>
        <w:t>Ford-Fulkerson Algorithm</w:t>
      </w:r>
      <w:r w:rsidRPr="00940E98">
        <w:rPr>
          <w:rFonts w:cs="B Nazanin+ Regular" w:hint="cs"/>
          <w:sz w:val="24"/>
          <w:szCs w:val="24"/>
          <w:rtl/>
          <w:lang w:bidi="fa-IR"/>
        </w:rPr>
        <w:t xml:space="preserve"> در زبان برنامه نویسی جاوا </w:t>
      </w:r>
    </w:p>
    <w:p w:rsidR="00940E98" w:rsidRPr="00940E98" w:rsidRDefault="00940E98" w:rsidP="00940E98">
      <w:pPr>
        <w:pStyle w:val="ListParagraph"/>
        <w:numPr>
          <w:ilvl w:val="0"/>
          <w:numId w:val="10"/>
        </w:numPr>
        <w:bidi/>
        <w:jc w:val="left"/>
        <w:rPr>
          <w:rFonts w:cs="B Nazanin+ Regular" w:hint="cs"/>
          <w:b/>
          <w:bCs/>
          <w:color w:val="80945B" w:themeColor="accent2" w:themeShade="BF"/>
          <w:sz w:val="24"/>
          <w:szCs w:val="24"/>
        </w:rPr>
      </w:pPr>
      <w:r w:rsidRPr="00940E98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t>ساختمان داده ها :</w:t>
      </w:r>
    </w:p>
    <w:p w:rsidR="00940E98" w:rsidRPr="00940E98" w:rsidRDefault="00940E98" w:rsidP="000039B6">
      <w:pPr>
        <w:pStyle w:val="ListParagraph"/>
        <w:bidi/>
        <w:ind w:left="360" w:firstLine="0"/>
        <w:jc w:val="left"/>
        <w:rPr>
          <w:rFonts w:cs="B Nazanin+ Regular"/>
          <w:sz w:val="24"/>
          <w:szCs w:val="24"/>
          <w:rtl/>
        </w:rPr>
      </w:pPr>
      <w:r w:rsidRPr="00940E98">
        <w:rPr>
          <w:rFonts w:cs="B Nazanin+ Regular" w:hint="cs"/>
          <w:sz w:val="24"/>
          <w:szCs w:val="24"/>
          <w:rtl/>
        </w:rPr>
        <w:t>پیاده سازی برنامه ای که فایل ها را جستجو می کند</w:t>
      </w:r>
      <w:r w:rsidR="000039B6">
        <w:rPr>
          <w:rFonts w:cs="B Nazanin+ Regular" w:hint="cs"/>
          <w:sz w:val="24"/>
          <w:szCs w:val="24"/>
          <w:rtl/>
        </w:rPr>
        <w:t xml:space="preserve"> و</w:t>
      </w:r>
      <w:bookmarkStart w:id="0" w:name="_GoBack"/>
      <w:bookmarkEnd w:id="0"/>
      <w:r w:rsidRPr="00940E98">
        <w:rPr>
          <w:rFonts w:cs="B Nazanin+ Regular" w:hint="cs"/>
          <w:sz w:val="24"/>
          <w:szCs w:val="24"/>
          <w:rtl/>
        </w:rPr>
        <w:t xml:space="preserve"> </w:t>
      </w:r>
      <w:r w:rsidR="000039B6">
        <w:rPr>
          <w:rFonts w:cs="B Nazanin+ Regular" w:hint="cs"/>
          <w:sz w:val="24"/>
          <w:szCs w:val="24"/>
          <w:rtl/>
        </w:rPr>
        <w:t>به</w:t>
      </w:r>
      <w:r w:rsidRPr="00940E98">
        <w:rPr>
          <w:rFonts w:cs="B Nazanin+ Regular" w:hint="cs"/>
          <w:sz w:val="24"/>
          <w:szCs w:val="24"/>
          <w:rtl/>
        </w:rPr>
        <w:t xml:space="preserve"> وسیله ی زبان برنامه نویسی جاوا پیاده سازی شده است .</w:t>
      </w:r>
    </w:p>
    <w:p w:rsidR="00940E98" w:rsidRPr="00940E98" w:rsidRDefault="00940E98" w:rsidP="00940E98">
      <w:pPr>
        <w:pStyle w:val="ListParagraph"/>
        <w:numPr>
          <w:ilvl w:val="0"/>
          <w:numId w:val="10"/>
        </w:numPr>
        <w:bidi/>
        <w:jc w:val="left"/>
        <w:rPr>
          <w:rFonts w:cs="B Nazanin+ Regular" w:hint="cs"/>
          <w:b/>
          <w:bCs/>
          <w:color w:val="80945B" w:themeColor="accent2" w:themeShade="BF"/>
          <w:sz w:val="24"/>
          <w:szCs w:val="24"/>
        </w:rPr>
      </w:pPr>
      <w:r w:rsidRPr="00940E98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t>برنامه سازی پیشرفته :</w:t>
      </w:r>
    </w:p>
    <w:p w:rsidR="00B11853" w:rsidRPr="00940E98" w:rsidRDefault="00940E98" w:rsidP="00940E98">
      <w:pPr>
        <w:pStyle w:val="ListParagraph"/>
        <w:bidi/>
        <w:ind w:left="360" w:firstLine="0"/>
        <w:jc w:val="left"/>
        <w:rPr>
          <w:rFonts w:cs="B Nazanin+ Regular"/>
          <w:sz w:val="24"/>
          <w:szCs w:val="24"/>
          <w:rtl/>
        </w:rPr>
      </w:pPr>
      <w:r w:rsidRPr="00940E98">
        <w:rPr>
          <w:rFonts w:cs="B Nazanin+ Regular" w:hint="cs"/>
          <w:sz w:val="24"/>
          <w:szCs w:val="24"/>
          <w:rtl/>
        </w:rPr>
        <w:t xml:space="preserve">پیاده سازی بازی استراتژیک جومونگ با زبان برنامه نویسی جاوا </w:t>
      </w:r>
    </w:p>
    <w:p w:rsidR="00940E98" w:rsidRPr="00940E98" w:rsidRDefault="00940E98" w:rsidP="00940E98">
      <w:pPr>
        <w:pStyle w:val="SectionHeading"/>
        <w:jc w:val="right"/>
        <w:rPr>
          <w:rFonts w:cs="B Nazanin+ Regular"/>
          <w:b/>
          <w:bCs/>
          <w:color w:val="343437" w:themeColor="text2" w:themeShade="BF"/>
          <w:sz w:val="36"/>
          <w:szCs w:val="36"/>
        </w:rPr>
      </w:pPr>
      <w:r w:rsidRPr="00940E98">
        <w:rPr>
          <w:rFonts w:cs="B Nazanin+ Regular" w:hint="cs"/>
          <w:b/>
          <w:bCs/>
          <w:color w:val="618096" w:themeColor="accent4" w:themeShade="BF"/>
          <w:sz w:val="36"/>
          <w:szCs w:val="36"/>
          <w:rtl/>
        </w:rPr>
        <w:t>معرفین</w:t>
      </w:r>
      <w:r w:rsidRPr="00940E98">
        <w:rPr>
          <w:rFonts w:cs="B Nazanin+ Regular" w:hint="cs"/>
          <w:b/>
          <w:bCs/>
          <w:color w:val="343437" w:themeColor="text2" w:themeShade="BF"/>
          <w:sz w:val="36"/>
          <w:szCs w:val="36"/>
          <w:rtl/>
        </w:rPr>
        <w:t xml:space="preserve"> </w:t>
      </w:r>
    </w:p>
    <w:p w:rsidR="00940E98" w:rsidRPr="00940E98" w:rsidRDefault="00940E98" w:rsidP="00940E98">
      <w:pPr>
        <w:pStyle w:val="ListParagraph"/>
        <w:numPr>
          <w:ilvl w:val="0"/>
          <w:numId w:val="10"/>
        </w:numPr>
        <w:bidi/>
        <w:jc w:val="left"/>
        <w:rPr>
          <w:rFonts w:cs="B Nazanin+ Regular"/>
          <w:b/>
          <w:bCs/>
          <w:color w:val="80945B" w:themeColor="accent2" w:themeShade="BF"/>
          <w:sz w:val="24"/>
          <w:szCs w:val="24"/>
        </w:rPr>
      </w:pPr>
      <w:r w:rsidRPr="00940E98">
        <w:rPr>
          <w:rFonts w:cs="B Nazanin+ Regular" w:hint="cs"/>
          <w:b/>
          <w:bCs/>
          <w:color w:val="80945B" w:themeColor="accent2" w:themeShade="BF"/>
          <w:sz w:val="24"/>
          <w:szCs w:val="24"/>
          <w:rtl/>
        </w:rPr>
        <w:t xml:space="preserve">دکتر حمید رضا زرندی </w:t>
      </w:r>
    </w:p>
    <w:p w:rsidR="00940E98" w:rsidRPr="00940E98" w:rsidRDefault="00940E98" w:rsidP="00940E98">
      <w:pPr>
        <w:pStyle w:val="ListParagraph"/>
        <w:bidi/>
        <w:ind w:left="360" w:firstLine="0"/>
        <w:jc w:val="left"/>
        <w:rPr>
          <w:rFonts w:cs="B Nazanin+ Regular" w:hint="cs"/>
          <w:sz w:val="24"/>
          <w:szCs w:val="24"/>
          <w:rtl/>
        </w:rPr>
      </w:pPr>
      <w:r w:rsidRPr="00940E98">
        <w:rPr>
          <w:rFonts w:cs="B Nazanin+ Regular" w:hint="cs"/>
          <w:sz w:val="24"/>
          <w:szCs w:val="24"/>
          <w:rtl/>
        </w:rPr>
        <w:t xml:space="preserve">استاد دانشگاه صنعتی امیر کبیر </w:t>
      </w:r>
    </w:p>
    <w:p w:rsidR="00940E98" w:rsidRPr="00940E98" w:rsidRDefault="00940E98" w:rsidP="00940E98">
      <w:pPr>
        <w:pStyle w:val="ListParagraph"/>
        <w:bidi/>
        <w:ind w:left="360" w:firstLine="0"/>
        <w:jc w:val="left"/>
        <w:rPr>
          <w:rFonts w:cs="B Nazanin+ Regular"/>
        </w:rPr>
      </w:pPr>
      <w:r w:rsidRPr="00940E98">
        <w:rPr>
          <w:rFonts w:cs="B Nazanin+ Regular" w:hint="cs"/>
          <w:sz w:val="24"/>
          <w:szCs w:val="24"/>
          <w:rtl/>
        </w:rPr>
        <w:t>ایمیل :</w:t>
      </w:r>
      <w:r w:rsidRPr="00940E98">
        <w:rPr>
          <w:rFonts w:cs="B Nazanin+ Regular"/>
          <w:sz w:val="24"/>
          <w:szCs w:val="24"/>
        </w:rPr>
        <w:t xml:space="preserve">  h_zarandi@aut.ac.ir</w:t>
      </w:r>
    </w:p>
    <w:sectPr w:rsidR="00940E98" w:rsidRPr="00940E98">
      <w:headerReference w:type="default" r:id="rId13"/>
      <w:footerReference w:type="default" r:id="rId14"/>
      <w:pgSz w:w="12240" w:h="15840"/>
      <w:pgMar w:top="108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73E6" w:rsidRDefault="00BF73E6">
      <w:pPr>
        <w:spacing w:after="0" w:line="240" w:lineRule="auto"/>
      </w:pPr>
      <w:r>
        <w:separator/>
      </w:r>
    </w:p>
  </w:endnote>
  <w:endnote w:type="continuationSeparator" w:id="0">
    <w:p w:rsidR="00BF73E6" w:rsidRDefault="00BF7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</w:font>
  <w:font w:name="B Nazanin+ Black">
    <w:panose1 w:val="02000700000000000000"/>
    <w:charset w:val="B2"/>
    <w:family w:val="auto"/>
    <w:pitch w:val="variable"/>
    <w:sig w:usb0="80002003" w:usb1="80002042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7748" w:rsidRDefault="00BF73E6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 xml:space="preserve"> PAGE   \* MERGEFORMAT </w:instrText>
    </w:r>
    <w:r>
      <w:rPr>
        <w:sz w:val="20"/>
        <w14:numForm w14:val="oldStyle"/>
      </w:rPr>
      <w:fldChar w:fldCharType="separate"/>
    </w:r>
    <w:r w:rsidR="000039B6">
      <w:rPr>
        <w:noProof/>
        <w:sz w:val="20"/>
        <w14:numForm w14:val="oldStyle"/>
      </w:rPr>
      <w:t>2</w:t>
    </w:r>
    <w:r>
      <w:rPr>
        <w:noProof/>
        <w:sz w:val="20"/>
        <w14:numForm w14:val="oldStyle"/>
      </w:rPr>
      <w:fldChar w:fldCharType="end"/>
    </w:r>
  </w:p>
  <w:p w:rsidR="00577748" w:rsidRDefault="00BF73E6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editId="1B092D34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4EE7FD6B" id="Straight Connector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73E6" w:rsidRDefault="00BF73E6">
      <w:pPr>
        <w:spacing w:after="0" w:line="240" w:lineRule="auto"/>
      </w:pPr>
      <w:r>
        <w:separator/>
      </w:r>
    </w:p>
  </w:footnote>
  <w:footnote w:type="continuationSeparator" w:id="0">
    <w:p w:rsidR="00BF73E6" w:rsidRDefault="00BF73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7748" w:rsidRDefault="00BF73E6">
    <w:pPr>
      <w:pStyle w:val="Header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editId="25231F11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Author"/>
                            <w:id w:val="15524260"/>
                            <w:placeholder>
                              <w:docPart w:val="CDD29AF59C9949C8B3278B1BAC011490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577748" w:rsidRDefault="008870C0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  <w:rtl/>
                                </w:rPr>
                                <w:t>سید محمد مهدی موسوی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YLm7&#10;NxEDAADWBgAADgAAAAAAAAAAAAAAAAA8AgAAZHJzL2Uyb0RvYy54bWxQSwECLQAUAAYACAAAACEA&#10;WGCzG7oAAAAiAQAAGQAAAAAAAAAAAAAAAAB5BQAAZHJzL19yZWxzL2Uyb0RvYy54bWwucmVsc1BL&#10;AQItABQABgAIAAAAIQBNYrpn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Author"/>
                      <w:id w:val="15524260"/>
                      <w:placeholder>
                        <w:docPart w:val="CDD29AF59C9949C8B3278B1BAC011490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:rsidR="00577748" w:rsidRDefault="008870C0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  <w:rtl/>
                          </w:rPr>
                          <w:t>سید محمد مهدی موسوی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editId="4F6B879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1293495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48E8D91A"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2292E"/>
    <w:multiLevelType w:val="hybridMultilevel"/>
    <w:tmpl w:val="4E7EAC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058DB"/>
    <w:multiLevelType w:val="hybridMultilevel"/>
    <w:tmpl w:val="344A70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FE21A0"/>
    <w:multiLevelType w:val="hybridMultilevel"/>
    <w:tmpl w:val="609CAC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5D602AE"/>
    <w:multiLevelType w:val="hybridMultilevel"/>
    <w:tmpl w:val="EF621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40413E"/>
    <w:multiLevelType w:val="hybridMultilevel"/>
    <w:tmpl w:val="492212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"/>
  </w:num>
  <w:num w:numId="5">
    <w:abstractNumId w:val="6"/>
  </w:num>
  <w:num w:numId="6">
    <w:abstractNumId w:val="7"/>
  </w:num>
  <w:num w:numId="7">
    <w:abstractNumId w:val="8"/>
  </w:num>
  <w:num w:numId="8">
    <w:abstractNumId w:val="2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oNotDisplayPageBoundaries/>
  <w:attachedTemplate r:id="rId1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0C0"/>
    <w:rsid w:val="000039B6"/>
    <w:rsid w:val="00577748"/>
    <w:rsid w:val="008870C0"/>
    <w:rsid w:val="00940E98"/>
    <w:rsid w:val="00B11853"/>
    <w:rsid w:val="00BF7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,"/>
  <w15:docId w15:val="{3935D71F-BC3D-4ED7-801D-9BCB10892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color w:val="343437" w:themeColor="text2" w:themeShade="BF"/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customStyle="1" w:styleId="Subsection">
    <w:name w:val="Subsection"/>
    <w:basedOn w:val="Heading2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hammad%20Mehdi\AppData\Roaming\Microsoft\Templates\Resume%20(Black%20Ti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ED8D3D1B9344CD1B3181F8675BDFE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689F9E-57A4-48CC-A13B-60FFDEE199DD}"/>
      </w:docPartPr>
      <w:docPartBody>
        <w:p w:rsidR="00000000" w:rsidRDefault="003B797B">
          <w:pPr>
            <w:pStyle w:val="AED8D3D1B9344CD1B3181F8675BDFE0F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6A0EE4C6346D473C836AFDF42A8A4A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7CF730-AC0C-4A26-8D13-CCC0B113704A}"/>
      </w:docPartPr>
      <w:docPartBody>
        <w:p w:rsidR="00000000" w:rsidRDefault="003B797B">
          <w:pPr>
            <w:pStyle w:val="6A0EE4C6346D473C836AFDF42A8A4ACE"/>
          </w:pPr>
          <w:r>
            <w:rPr>
              <w:rStyle w:val="PlaceholderText"/>
              <w:color w:val="44546A" w:themeColor="text2"/>
            </w:rPr>
            <w:t>[Type your e-mail]</w:t>
          </w:r>
        </w:p>
      </w:docPartBody>
    </w:docPart>
    <w:docPart>
      <w:docPartPr>
        <w:name w:val="4BCBE7B34AEC4460808E218EA20473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1C0399-F903-4759-B787-438496AF6156}"/>
      </w:docPartPr>
      <w:docPartBody>
        <w:p w:rsidR="00000000" w:rsidRDefault="003B797B">
          <w:pPr>
            <w:pStyle w:val="4BCBE7B34AEC4460808E218EA20473BB"/>
          </w:pPr>
          <w:r>
            <w:rPr>
              <w:rStyle w:val="PlaceholderText"/>
              <w:color w:val="44546A" w:themeColor="text2"/>
            </w:rPr>
            <w:t>[Type your address]</w:t>
          </w:r>
        </w:p>
      </w:docPartBody>
    </w:docPart>
    <w:docPart>
      <w:docPartPr>
        <w:name w:val="1866C3D9E51E4E838AEE0E69AECBA1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1A8C2-0C2F-407D-9448-1CCA5E6392B7}"/>
      </w:docPartPr>
      <w:docPartBody>
        <w:p w:rsidR="00000000" w:rsidRDefault="003B797B">
          <w:pPr>
            <w:pStyle w:val="1866C3D9E51E4E838AEE0E69AECBA1EF"/>
          </w:pPr>
          <w:r>
            <w:rPr>
              <w:rStyle w:val="PlaceholderText"/>
              <w:color w:val="44546A" w:themeColor="text2"/>
            </w:rPr>
            <w:t>[Type your phone number]</w:t>
          </w:r>
        </w:p>
      </w:docPartBody>
    </w:docPart>
    <w:docPart>
      <w:docPartPr>
        <w:name w:val="7F8F36012C1F4D18930F7ED4DC53BF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7CB59-017E-4829-98A5-64CBFB1E7BEF}"/>
      </w:docPartPr>
      <w:docPartBody>
        <w:p w:rsidR="00000000" w:rsidRDefault="003B797B">
          <w:pPr>
            <w:pStyle w:val="7F8F36012C1F4D18930F7ED4DC53BFDC"/>
          </w:pPr>
          <w:r>
            <w:rPr>
              <w:rStyle w:val="PlaceholderText"/>
              <w:color w:val="44546A" w:themeColor="text2"/>
            </w:rPr>
            <w:t>[Type your website]</w:t>
          </w:r>
        </w:p>
      </w:docPartBody>
    </w:docPart>
    <w:docPart>
      <w:docPartPr>
        <w:name w:val="61B097413D794FDC8E767381EDE5ED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87CE3-E4BE-4EA6-B8D7-862B6CBE6367}"/>
      </w:docPartPr>
      <w:docPartBody>
        <w:p w:rsidR="00000000" w:rsidRDefault="003B797B">
          <w:pPr>
            <w:pStyle w:val="61B097413D794FDC8E767381EDE5ED84"/>
          </w:pPr>
          <w:r>
            <w:t>[Type Your Name]</w:t>
          </w:r>
        </w:p>
      </w:docPartBody>
    </w:docPart>
    <w:docPart>
      <w:docPartPr>
        <w:name w:val="CDD29AF59C9949C8B3278B1BAC0114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1B2752-4E05-4F71-B71A-1F5AC12B89DF}"/>
      </w:docPartPr>
      <w:docPartBody>
        <w:p w:rsidR="00000000" w:rsidRDefault="003B797B">
          <w:pPr>
            <w:pStyle w:val="CDD29AF59C9949C8B3278B1BAC011490"/>
          </w:pPr>
          <w:r>
            <w:rPr>
              <w:color w:val="44546A" w:themeColor="text2"/>
            </w:rPr>
            <w:t>[T</w:t>
          </w:r>
          <w:r>
            <w:rPr>
              <w:color w:val="44546A" w:themeColor="text2"/>
            </w:rPr>
            <w:t>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</w:font>
  <w:font w:name="B Nazanin+ Black">
    <w:panose1 w:val="02000700000000000000"/>
    <w:charset w:val="B2"/>
    <w:family w:val="auto"/>
    <w:pitch w:val="variable"/>
    <w:sig w:usb0="80002003" w:usb1="80002042" w:usb2="00000008" w:usb3="00000000" w:csb0="0000004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97B"/>
    <w:rsid w:val="003B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/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AED8D3D1B9344CD1B3181F8675BDFE0F">
    <w:name w:val="AED8D3D1B9344CD1B3181F8675BDFE0F"/>
  </w:style>
  <w:style w:type="paragraph" w:customStyle="1" w:styleId="6A0EE4C6346D473C836AFDF42A8A4ACE">
    <w:name w:val="6A0EE4C6346D473C836AFDF42A8A4ACE"/>
  </w:style>
  <w:style w:type="paragraph" w:customStyle="1" w:styleId="4BCBE7B34AEC4460808E218EA20473BB">
    <w:name w:val="4BCBE7B34AEC4460808E218EA20473BB"/>
  </w:style>
  <w:style w:type="paragraph" w:customStyle="1" w:styleId="1866C3D9E51E4E838AEE0E69AECBA1EF">
    <w:name w:val="1866C3D9E51E4E838AEE0E69AECBA1EF"/>
  </w:style>
  <w:style w:type="paragraph" w:customStyle="1" w:styleId="7F8F36012C1F4D18930F7ED4DC53BFDC">
    <w:name w:val="7F8F36012C1F4D18930F7ED4DC53BFDC"/>
  </w:style>
  <w:style w:type="paragraph" w:customStyle="1" w:styleId="4B412A9DBF3C483DA301CB04FB3A13F0">
    <w:name w:val="4B412A9DBF3C483DA301CB04FB3A13F0"/>
  </w:style>
  <w:style w:type="character" w:styleId="IntenseEmphasis">
    <w:name w:val="Intense Emphasis"/>
    <w:aliases w:val="Subsection Intense Emphasis"/>
    <w:uiPriority w:val="21"/>
    <w:qFormat/>
  </w:style>
  <w:style w:type="paragraph" w:customStyle="1" w:styleId="0B621772FEFC407297D7FED016DB79DA">
    <w:name w:val="0B621772FEFC407297D7FED016DB79DA"/>
  </w:style>
  <w:style w:type="paragraph" w:customStyle="1" w:styleId="3901D3A16EF247D19F4C452D627D7A87">
    <w:name w:val="3901D3A16EF247D19F4C452D627D7A87"/>
  </w:style>
  <w:style w:type="paragraph" w:customStyle="1" w:styleId="B047C19498174532A83912BE0FB00E5E">
    <w:name w:val="B047C19498174532A83912BE0FB00E5E"/>
  </w:style>
  <w:style w:type="paragraph" w:customStyle="1" w:styleId="275602882CEE438894612C483BCACF18">
    <w:name w:val="275602882CEE438894612C483BCACF18"/>
  </w:style>
  <w:style w:type="paragraph" w:customStyle="1" w:styleId="F13BBF8D67964253BEECD38B118B1BD9">
    <w:name w:val="F13BBF8D67964253BEECD38B118B1BD9"/>
  </w:style>
  <w:style w:type="paragraph" w:customStyle="1" w:styleId="73174BADA0D1439F9276BE7575FE953A">
    <w:name w:val="73174BADA0D1439F9276BE7575FE953A"/>
  </w:style>
  <w:style w:type="paragraph" w:customStyle="1" w:styleId="3A0D454795D24989BE8613F71873C6D0">
    <w:name w:val="3A0D454795D24989BE8613F71873C6D0"/>
  </w:style>
  <w:style w:type="paragraph" w:customStyle="1" w:styleId="59C375A7DAA84F8397604AEA17301CBF">
    <w:name w:val="59C375A7DAA84F8397604AEA17301CBF"/>
  </w:style>
  <w:style w:type="paragraph" w:customStyle="1" w:styleId="A600EE42A2E742289A9F60B137679A88">
    <w:name w:val="A600EE42A2E742289A9F60B137679A88"/>
  </w:style>
  <w:style w:type="paragraph" w:customStyle="1" w:styleId="9584413AE58B4F1E90B2A54C32D62827">
    <w:name w:val="9584413AE58B4F1E90B2A54C32D62827"/>
  </w:style>
  <w:style w:type="paragraph" w:customStyle="1" w:styleId="8E46D43A50914829AB8F84759D1C50B8">
    <w:name w:val="8E46D43A50914829AB8F84759D1C50B8"/>
  </w:style>
  <w:style w:type="paragraph" w:customStyle="1" w:styleId="61B097413D794FDC8E767381EDE5ED84">
    <w:name w:val="61B097413D794FDC8E767381EDE5ED84"/>
  </w:style>
  <w:style w:type="paragraph" w:customStyle="1" w:styleId="CDD29AF59C9949C8B3278B1BAC011490">
    <w:name w:val="CDD29AF59C9949C8B3278B1BAC0114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تهران ، خیابان ولیعصر ، دانشگاه صنعتی امیر کبیر </CompanyAddress>
  <CompanyPhone>+989185155644</CompanyPhone>
  <CompanyFax/>
  <CompanyEmail>Mehdi.mousavi1995@gmail.com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AFF402-38C9-46BD-8FD1-8A95ED6E0D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1FA77A9F-82FA-45B0-A485-DB0B437D7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(Black Tie design).dotx</Template>
  <TotalTime>36</TotalTime>
  <Pages>1</Pages>
  <Words>186</Words>
  <Characters>1063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اطلاعات شخصی</vt:lpstr>
      <vt:lpstr>هدف</vt:lpstr>
      <vt:lpstr>تحصیلات </vt:lpstr>
      <vt:lpstr>مهارت ها </vt:lpstr>
      <vt:lpstr>پروژه های اکادمیک :</vt:lpstr>
      <vt:lpstr>معرفین </vt:lpstr>
    </vt:vector>
  </TitlesOfParts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سید محمد مهدی موسوی</dc:creator>
  <cp:keywords/>
  <cp:lastModifiedBy>mehdi mousavi</cp:lastModifiedBy>
  <cp:revision>2</cp:revision>
  <cp:lastPrinted>2016-02-09T10:55:00Z</cp:lastPrinted>
  <dcterms:created xsi:type="dcterms:W3CDTF">2016-02-09T10:19:00Z</dcterms:created>
  <dcterms:modified xsi:type="dcterms:W3CDTF">2016-02-09T10:55:00Z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TC018408439991</vt:lpwstr>
  </property>
</Properties>
</file>